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Aw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&#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84711B">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84711B">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84711B">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84711B">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84711B">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84711B">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84711B">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w:t>
      </w:r>
      <w:r w:rsidRPr="001F3B56">
        <w:rPr>
          <w:color w:val="auto"/>
        </w:rPr>
        <w:t>initialized</w:t>
      </w:r>
      <w:r w:rsidRPr="001F3B56">
        <w:rPr>
          <w:color w:val="auto"/>
        </w:rPr>
        <w:t xml:space="preserve"> to access the performance of the model with various n </w:t>
      </w:r>
      <w:r w:rsidRPr="001F3B56">
        <w:rPr>
          <w:color w:val="auto"/>
        </w:rPr>
        <w:t>neighbors</w:t>
      </w:r>
      <w:r w:rsidRPr="001F3B56">
        <w:rPr>
          <w:color w:val="auto"/>
        </w:rPr>
        <w:t xml:space="preserve"> hyperparameter, resulting in an Elbow graph (Figure1). Model has scored quite well with its performance plateau nearing n </w:t>
      </w:r>
      <w:r w:rsidRPr="001F3B56">
        <w:rPr>
          <w:color w:val="auto"/>
        </w:rPr>
        <w:t>neighbors</w:t>
      </w:r>
      <w:r w:rsidRPr="001F3B56">
        <w:rPr>
          <w:color w:val="auto"/>
        </w:rPr>
        <w:t xml:space="preserve"> of 6. Models’ accuracy resulted nearing 83.5% for training and 81.1% for testing. To </w:t>
      </w:r>
      <w:r w:rsidRPr="001F3B56">
        <w:rPr>
          <w:color w:val="auto"/>
        </w:rPr>
        <w:t>optimize</w:t>
      </w:r>
      <w:r w:rsidRPr="001F3B56">
        <w:rPr>
          <w:color w:val="auto"/>
        </w:rPr>
        <w:t xml:space="preserve"> model hyperparameters such as: leaf size, n </w:t>
      </w:r>
      <w:r w:rsidRPr="001F3B56">
        <w:rPr>
          <w:color w:val="auto"/>
        </w:rPr>
        <w:t>neighbors</w:t>
      </w:r>
      <w:r w:rsidRPr="001F3B56">
        <w:rPr>
          <w:color w:val="auto"/>
        </w:rPr>
        <w:t xml:space="preserve">, and p value we used GridSearchCV library, after it </w:t>
      </w:r>
      <w:r w:rsidRPr="001F3B56">
        <w:rPr>
          <w:color w:val="auto"/>
        </w:rPr>
        <w:t>optimized</w:t>
      </w:r>
      <w:r w:rsidRPr="001F3B56">
        <w:rPr>
          <w:color w:val="auto"/>
        </w:rPr>
        <w:t xml:space="preserve"> the necessary values, model was run with leaf size =1, n </w:t>
      </w:r>
      <w:r w:rsidRPr="001F3B56">
        <w:rPr>
          <w:color w:val="auto"/>
        </w:rPr>
        <w:t>neighbors</w:t>
      </w:r>
      <w:r w:rsidRPr="001F3B56">
        <w:rPr>
          <w:color w:val="auto"/>
        </w:rPr>
        <w:t xml:space="preserve">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758DD950" w:rsidR="00E60BAC" w:rsidRDefault="00514C1F" w:rsidP="00B443F9">
      <w:pPr>
        <w:pStyle w:val="Heading2"/>
      </w:pPr>
      <w:r>
        <w:lastRenderedPageBreak/>
        <w:t>Random Forest Classifier:</w:t>
      </w:r>
      <w:bookmarkEnd w:id="6"/>
    </w:p>
    <w:p w14:paraId="6C5E5599" w14:textId="77777777" w:rsidR="00514C1F" w:rsidRDefault="00514C1F" w:rsidP="004B7E44">
      <w:pPr>
        <w:rPr>
          <w:color w:val="auto"/>
        </w:rPr>
      </w:pPr>
    </w:p>
    <w:p w14:paraId="6E2455A2" w14:textId="77777777" w:rsidR="00514C1F" w:rsidRDefault="00514C1F" w:rsidP="004B7E44">
      <w:pPr>
        <w:rPr>
          <w:color w:val="auto"/>
        </w:rPr>
      </w:pPr>
    </w:p>
    <w:p w14:paraId="0D63BF7F" w14:textId="77777777" w:rsidR="001E140B" w:rsidRDefault="001E140B">
      <w:pPr>
        <w:spacing w:after="200"/>
        <w:rPr>
          <w:color w:val="auto"/>
        </w:rPr>
      </w:pPr>
      <w:r>
        <w:rPr>
          <w:color w:val="auto"/>
        </w:rPr>
        <w:br w:type="page"/>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9"/>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5C84" w14:textId="77777777" w:rsidR="006003EB" w:rsidRDefault="006003EB" w:rsidP="004B7E44">
      <w:r>
        <w:separator/>
      </w:r>
    </w:p>
  </w:endnote>
  <w:endnote w:type="continuationSeparator" w:id="0">
    <w:p w14:paraId="4A9B252A" w14:textId="77777777" w:rsidR="006003EB" w:rsidRDefault="006003E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C5717" w14:textId="77777777" w:rsidR="006003EB" w:rsidRDefault="006003EB" w:rsidP="004B7E44">
      <w:r>
        <w:separator/>
      </w:r>
    </w:p>
  </w:footnote>
  <w:footnote w:type="continuationSeparator" w:id="0">
    <w:p w14:paraId="290506FF" w14:textId="77777777" w:rsidR="006003EB" w:rsidRDefault="006003E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87AA1"/>
    <w:rsid w:val="003D74C6"/>
    <w:rsid w:val="00430437"/>
    <w:rsid w:val="00440DD7"/>
    <w:rsid w:val="00475303"/>
    <w:rsid w:val="00475E1C"/>
    <w:rsid w:val="0048242C"/>
    <w:rsid w:val="004A028C"/>
    <w:rsid w:val="004A64F7"/>
    <w:rsid w:val="004B6D32"/>
    <w:rsid w:val="004B7E44"/>
    <w:rsid w:val="004D5252"/>
    <w:rsid w:val="004F2B86"/>
    <w:rsid w:val="005036BC"/>
    <w:rsid w:val="00514C1F"/>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F0C"/>
    <w:rsid w:val="00891277"/>
    <w:rsid w:val="00893646"/>
    <w:rsid w:val="008B33BC"/>
    <w:rsid w:val="008C1259"/>
    <w:rsid w:val="008C3B6E"/>
    <w:rsid w:val="008F26FC"/>
    <w:rsid w:val="009120E9"/>
    <w:rsid w:val="00920113"/>
    <w:rsid w:val="00945900"/>
    <w:rsid w:val="00977424"/>
    <w:rsid w:val="009C07BF"/>
    <w:rsid w:val="009C396C"/>
    <w:rsid w:val="00A62079"/>
    <w:rsid w:val="00A652AB"/>
    <w:rsid w:val="00A708C4"/>
    <w:rsid w:val="00A97A3B"/>
    <w:rsid w:val="00AA761C"/>
    <w:rsid w:val="00AB0E49"/>
    <w:rsid w:val="00AB6457"/>
    <w:rsid w:val="00AD6473"/>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73758"/>
    <w:rsid w:val="00C76A9D"/>
    <w:rsid w:val="00C85FBD"/>
    <w:rsid w:val="00CE0820"/>
    <w:rsid w:val="00D206C6"/>
    <w:rsid w:val="00D26BD5"/>
    <w:rsid w:val="00D2758D"/>
    <w:rsid w:val="00D4383A"/>
    <w:rsid w:val="00D762E6"/>
    <w:rsid w:val="00DB26A7"/>
    <w:rsid w:val="00E50569"/>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{3569822B-EB18-40B2-9D92-F69B5B99BDEC}tf16392796_win32.dotx</Template>
  <TotalTime>205</TotalTime>
  <Pages>11</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126</cp:revision>
  <dcterms:created xsi:type="dcterms:W3CDTF">2022-11-12T16:46:00Z</dcterms:created>
  <dcterms:modified xsi:type="dcterms:W3CDTF">2022-11-12T23:12:00Z</dcterms:modified>
</cp:coreProperties>
</file>