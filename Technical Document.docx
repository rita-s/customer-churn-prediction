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Aw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&#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A77F56">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A77F56">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A77F56">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A77F56">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A77F56">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A77F56">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A77F56">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“churn_pred” into a fact table by the name of “</w:t>
      </w:r>
      <w:r w:rsidR="00BC7E19">
        <w:rPr>
          <w:color w:val="auto"/>
        </w:rPr>
        <w:t>fact_churn”.</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‘max_iter’,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GridSearchCV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23EAEDCD" w:rsidR="00E60BAC" w:rsidRDefault="00514C1F" w:rsidP="00B443F9">
      <w:pPr>
        <w:pStyle w:val="Heading2"/>
      </w:pPr>
      <w:r>
        <w:lastRenderedPageBreak/>
        <w:t>Random Forest Classifier:</w:t>
      </w:r>
      <w:bookmarkEnd w:id="6"/>
    </w:p>
    <w:p w14:paraId="4E1D7B2E" w14:textId="5C0B81C7" w:rsidR="004B00D9" w:rsidRDefault="004B00D9" w:rsidP="004B00D9">
      <w:pPr>
        <w:jc w:val="both"/>
        <w:rPr>
          <w:color w:val="auto"/>
        </w:rPr>
      </w:pPr>
    </w:p>
    <w:p w14:paraId="67C10BFD" w14:textId="77777777" w:rsidR="00B57E60" w:rsidRDefault="00B00AA6" w:rsidP="00B57E60">
      <w:pPr>
        <w:jc w:val="both"/>
        <w:rPr>
          <w:color w:val="auto"/>
          <w:lang w:val="en-GB"/>
        </w:rPr>
      </w:pPr>
      <w:r w:rsidRPr="001F3B56">
        <w:rPr>
          <w:color w:val="auto"/>
        </w:rPr>
        <w:t>Data was randomly split for training and testing</w:t>
      </w:r>
      <w:r>
        <w:rPr>
          <w:color w:val="auto"/>
        </w:rPr>
        <w:t>: 65</w:t>
      </w:r>
      <w:r w:rsidRPr="001F3B56">
        <w:rPr>
          <w:color w:val="auto"/>
        </w:rPr>
        <w:t>%</w:t>
      </w:r>
      <w:r>
        <w:rPr>
          <w:color w:val="auto"/>
        </w:rPr>
        <w:t xml:space="preserve"> </w:t>
      </w:r>
      <w:r w:rsidRPr="001F3B56">
        <w:rPr>
          <w:color w:val="auto"/>
        </w:rPr>
        <w:t xml:space="preserve">for training and </w:t>
      </w:r>
      <w:r>
        <w:rPr>
          <w:color w:val="auto"/>
        </w:rPr>
        <w:t>3</w:t>
      </w:r>
      <w:r w:rsidRPr="001F3B56">
        <w:rPr>
          <w:color w:val="auto"/>
        </w:rPr>
        <w:t xml:space="preserve">5% for testing. </w:t>
      </w:r>
      <w:r>
        <w:rPr>
          <w:color w:val="auto"/>
        </w:rPr>
        <w:t xml:space="preserve">Then data was scaled by using Standard Scaler. Random Forest Classifier was created with Training Data Score of 98.7% and Testing Data Score of 89.48%. That was achieved by tuning the hyper-parameters: </w:t>
      </w:r>
      <w:r>
        <w:rPr>
          <w:color w:val="auto"/>
        </w:rPr>
        <w:br/>
      </w:r>
      <w:r>
        <w:rPr>
          <w:color w:val="auto"/>
          <w:lang w:val="en-GB"/>
        </w:rPr>
        <w:t xml:space="preserve">criterion – entropy, max depth of 10, random state of 42, balanced subsample class weigh, </w:t>
      </w:r>
      <w:r w:rsidRPr="008F1277">
        <w:rPr>
          <w:color w:val="auto"/>
          <w:lang w:val="en-GB"/>
        </w:rPr>
        <w:t>n</w:t>
      </w:r>
      <w:r>
        <w:rPr>
          <w:color w:val="auto"/>
          <w:lang w:val="en-GB"/>
        </w:rPr>
        <w:t xml:space="preserve"> </w:t>
      </w:r>
      <w:r w:rsidRPr="008F1277">
        <w:rPr>
          <w:color w:val="auto"/>
          <w:lang w:val="en-GB"/>
        </w:rPr>
        <w:t xml:space="preserve">estimators </w:t>
      </w:r>
      <w:r>
        <w:rPr>
          <w:color w:val="auto"/>
          <w:lang w:val="en-GB"/>
        </w:rPr>
        <w:t xml:space="preserve">of </w:t>
      </w:r>
      <w:r w:rsidRPr="008F1277">
        <w:rPr>
          <w:color w:val="auto"/>
          <w:lang w:val="en-GB"/>
        </w:rPr>
        <w:t>150</w:t>
      </w:r>
      <w:r>
        <w:rPr>
          <w:color w:val="auto"/>
          <w:lang w:val="en-GB"/>
        </w:rPr>
        <w:t xml:space="preserve"> and</w:t>
      </w:r>
      <w:r w:rsidRPr="008F1277">
        <w:rPr>
          <w:color w:val="auto"/>
          <w:lang w:val="en-GB"/>
        </w:rPr>
        <w:t xml:space="preserve"> min</w:t>
      </w:r>
      <w:r>
        <w:rPr>
          <w:color w:val="auto"/>
          <w:lang w:val="en-GB"/>
        </w:rPr>
        <w:t xml:space="preserve"> </w:t>
      </w:r>
      <w:r w:rsidRPr="008F1277">
        <w:rPr>
          <w:color w:val="auto"/>
          <w:lang w:val="en-GB"/>
        </w:rPr>
        <w:t>samples</w:t>
      </w:r>
      <w:r>
        <w:rPr>
          <w:color w:val="auto"/>
          <w:lang w:val="en-GB"/>
        </w:rPr>
        <w:t xml:space="preserve"> </w:t>
      </w:r>
      <w:r w:rsidRPr="008F1277">
        <w:rPr>
          <w:color w:val="auto"/>
          <w:lang w:val="en-GB"/>
        </w:rPr>
        <w:t xml:space="preserve">split </w:t>
      </w:r>
      <w:r>
        <w:rPr>
          <w:color w:val="auto"/>
          <w:lang w:val="en-GB"/>
        </w:rPr>
        <w:t>of</w:t>
      </w:r>
      <w:r w:rsidRPr="008F1277">
        <w:rPr>
          <w:color w:val="auto"/>
          <w:lang w:val="en-GB"/>
        </w:rPr>
        <w:t xml:space="preserve"> 10</w:t>
      </w:r>
      <w:r>
        <w:rPr>
          <w:color w:val="auto"/>
          <w:lang w:val="en-GB"/>
        </w:rPr>
        <w:t>.</w:t>
      </w:r>
    </w:p>
    <w:p w14:paraId="7A4170DC" w14:textId="3AA3DEBA" w:rsidR="00B00AA6" w:rsidRDefault="00B57E60" w:rsidP="00B57E60">
      <w:pPr>
        <w:jc w:val="both"/>
        <w:rPr>
          <w:color w:val="auto"/>
          <w:lang w:val="en-GB"/>
        </w:rPr>
      </w:pPr>
      <w:r>
        <w:rPr>
          <w:noProof/>
        </w:rPr>
        <w:drawing>
          <wp:inline distT="0" distB="0" distL="0" distR="0" wp14:anchorId="3BA45AEA" wp14:editId="5FD6F847">
            <wp:extent cx="5384127" cy="4076190"/>
            <wp:effectExtent l="0" t="0" r="0" b="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4127" cy="4076190"/>
                    </a:xfrm>
                    <a:prstGeom prst="rect">
                      <a:avLst/>
                    </a:prstGeom>
                  </pic:spPr>
                </pic:pic>
              </a:graphicData>
            </a:graphic>
          </wp:inline>
        </w:drawing>
      </w:r>
      <w:r w:rsidR="00B00AA6">
        <w:fldChar w:fldCharType="begin"/>
      </w:r>
      <w:r w:rsidR="00B00AA6">
        <w:instrText xml:space="preserve"> INCLUDEPICTURE "https://files.slack.com/files-pri/T03CV0ZA43D-F04AHTM5NAJ/image.png" \* MERGEFORMATINET </w:instrText>
      </w:r>
      <w:r w:rsidR="00B00AA6">
        <w:fldChar w:fldCharType="separate"/>
      </w:r>
      <w:r w:rsidR="00B00AA6">
        <w:rPr>
          <w:noProof/>
        </w:rPr>
        <mc:AlternateContent>
          <mc:Choice Requires="wps">
            <w:drawing>
              <wp:inline distT="0" distB="0" distL="0" distR="0" wp14:anchorId="31C1E089" wp14:editId="75CFB22C">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66EF9"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00AA6">
        <w:fldChar w:fldCharType="end"/>
      </w:r>
      <w:r w:rsidR="00B00AA6" w:rsidRPr="00DF4ED5">
        <w:t xml:space="preserve"> </w:t>
      </w:r>
      <w:r w:rsidR="00B00AA6">
        <w:fldChar w:fldCharType="begin"/>
      </w:r>
      <w:r w:rsidR="00B00AA6">
        <w:instrText xml:space="preserve"> INCLUDEPICTURE "https://files.slack.com/files-pri/T03CV0ZA43D-F04AHTM5NAJ/image.png" \* MERGEFORMATINET </w:instrText>
      </w:r>
      <w:r w:rsidR="00B00AA6">
        <w:fldChar w:fldCharType="separate"/>
      </w:r>
      <w:r w:rsidR="00B00AA6">
        <w:rPr>
          <w:noProof/>
        </w:rPr>
        <mc:AlternateContent>
          <mc:Choice Requires="wps">
            <w:drawing>
              <wp:inline distT="0" distB="0" distL="0" distR="0" wp14:anchorId="3BF329FC" wp14:editId="7A9E86E1">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7770D"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00AA6">
        <w:fldChar w:fldCharType="end"/>
      </w:r>
      <w:r w:rsidR="00B00AA6" w:rsidRPr="00DF4ED5">
        <w:t xml:space="preserve"> </w:t>
      </w:r>
      <w:r w:rsidR="00B00AA6">
        <w:fldChar w:fldCharType="begin"/>
      </w:r>
      <w:r w:rsidR="00B00AA6">
        <w:instrText xml:space="preserve"> INCLUDEPICTURE "https://files.slack.com/files-pri/T03CV0ZA43D-F04AHTM5NAJ/image.png" \* MERGEFORMATINET </w:instrText>
      </w:r>
      <w:r w:rsidR="00B00AA6">
        <w:fldChar w:fldCharType="separate"/>
      </w:r>
      <w:r w:rsidR="00B00AA6">
        <w:rPr>
          <w:noProof/>
        </w:rPr>
        <mc:AlternateContent>
          <mc:Choice Requires="wps">
            <w:drawing>
              <wp:inline distT="0" distB="0" distL="0" distR="0" wp14:anchorId="2EA959E1" wp14:editId="31E9D532">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12EFB"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00AA6">
        <w:fldChar w:fldCharType="end"/>
      </w:r>
      <w:r w:rsidR="00B00AA6" w:rsidRPr="00DF4ED5">
        <w:rPr>
          <w:noProof/>
        </w:rPr>
        <w:t xml:space="preserve"> </w:t>
      </w:r>
    </w:p>
    <w:p w14:paraId="3B939099" w14:textId="77777777" w:rsidR="00B00AA6" w:rsidRDefault="00B00AA6" w:rsidP="00B00AA6">
      <w:pPr>
        <w:jc w:val="both"/>
        <w:rPr>
          <w:color w:val="auto"/>
        </w:rPr>
      </w:pPr>
    </w:p>
    <w:p w14:paraId="271F0DFB" w14:textId="550E3E90" w:rsidR="00B00AA6" w:rsidRDefault="00B00AA6" w:rsidP="00B00AA6">
      <w:pPr>
        <w:jc w:val="both"/>
        <w:rPr>
          <w:color w:val="auto"/>
        </w:rPr>
      </w:pPr>
      <w:r>
        <w:rPr>
          <w:color w:val="auto"/>
        </w:rPr>
        <w:t>Although the accuracy of 88% was achieved, the false negatives were quite high, therefore model was optimized with the threshold of 0.29. By making this change, false negatives were lowered to 11</w:t>
      </w:r>
      <w:r w:rsidR="00A77F56">
        <w:rPr>
          <w:color w:val="auto"/>
        </w:rPr>
        <w:t>2</w:t>
      </w:r>
      <w:r>
        <w:rPr>
          <w:color w:val="auto"/>
        </w:rPr>
        <w:t>, which is 8% of all customers.</w:t>
      </w:r>
    </w:p>
    <w:p w14:paraId="6D682C33" w14:textId="77777777" w:rsidR="00B00AA6" w:rsidRDefault="00B00AA6" w:rsidP="00B00AA6">
      <w:pPr>
        <w:jc w:val="both"/>
        <w:rPr>
          <w:color w:val="auto"/>
        </w:rPr>
      </w:pPr>
      <w:r>
        <w:rPr>
          <w:color w:val="auto"/>
        </w:rPr>
        <w:t>Although false positives increased, we believe that improvement we made outweighs the extra cost company will face.</w:t>
      </w:r>
    </w:p>
    <w:p w14:paraId="2289973D" w14:textId="579CA55D" w:rsidR="00B00AA6" w:rsidRDefault="00582895" w:rsidP="00B00AA6">
      <w:pPr>
        <w:jc w:val="both"/>
        <w:rPr>
          <w:color w:val="auto"/>
        </w:rPr>
      </w:pPr>
      <w:r>
        <w:rPr>
          <w:noProof/>
          <w:color w:val="auto"/>
        </w:rPr>
        <w:lastRenderedPageBreak/>
        <w:drawing>
          <wp:inline distT="0" distB="0" distL="0" distR="0" wp14:anchorId="2F80B90E" wp14:editId="44F02F8B">
            <wp:extent cx="5384127" cy="4076190"/>
            <wp:effectExtent l="0" t="0" r="0" b="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4127" cy="4076190"/>
                    </a:xfrm>
                    <a:prstGeom prst="rect">
                      <a:avLst/>
                    </a:prstGeom>
                  </pic:spPr>
                </pic:pic>
              </a:graphicData>
            </a:graphic>
          </wp:inline>
        </w:drawing>
      </w:r>
    </w:p>
    <w:p w14:paraId="137BC140" w14:textId="77777777" w:rsidR="00B00AA6" w:rsidRPr="00D974B9" w:rsidRDefault="00B00AA6" w:rsidP="00B00AA6">
      <w:pPr>
        <w:jc w:val="both"/>
        <w:rPr>
          <w:color w:val="auto"/>
        </w:rPr>
      </w:pPr>
      <w:r>
        <w:rPr>
          <w:color w:val="auto"/>
        </w:rPr>
        <w:t>The Random Forest performs the best in terms in train, test and accuracy.</w:t>
      </w:r>
      <w:r>
        <w:br w:type="page"/>
      </w:r>
    </w:p>
    <w:p w14:paraId="54447A76" w14:textId="6A16F0C8"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1"/>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F61A3" w14:textId="77777777" w:rsidR="00C529DF" w:rsidRDefault="00C529DF" w:rsidP="004B7E44">
      <w:r>
        <w:separator/>
      </w:r>
    </w:p>
  </w:endnote>
  <w:endnote w:type="continuationSeparator" w:id="0">
    <w:p w14:paraId="7A31D248" w14:textId="77777777" w:rsidR="00C529DF" w:rsidRDefault="00C529D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DC853" w14:textId="77777777" w:rsidR="00C529DF" w:rsidRDefault="00C529DF" w:rsidP="004B7E44">
      <w:r>
        <w:separator/>
      </w:r>
    </w:p>
  </w:footnote>
  <w:footnote w:type="continuationSeparator" w:id="0">
    <w:p w14:paraId="2D5E8A04" w14:textId="77777777" w:rsidR="00C529DF" w:rsidRDefault="00C529D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397B"/>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738BC"/>
    <w:rsid w:val="00387AA1"/>
    <w:rsid w:val="003D74C6"/>
    <w:rsid w:val="00430437"/>
    <w:rsid w:val="00440DD7"/>
    <w:rsid w:val="00475303"/>
    <w:rsid w:val="00475E1C"/>
    <w:rsid w:val="0048242C"/>
    <w:rsid w:val="004A028C"/>
    <w:rsid w:val="004A64F7"/>
    <w:rsid w:val="004B00D9"/>
    <w:rsid w:val="004B6D32"/>
    <w:rsid w:val="004B7E44"/>
    <w:rsid w:val="004D5252"/>
    <w:rsid w:val="004F2B86"/>
    <w:rsid w:val="005036BC"/>
    <w:rsid w:val="00514C1F"/>
    <w:rsid w:val="00547A89"/>
    <w:rsid w:val="00582895"/>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C89"/>
    <w:rsid w:val="00855F0C"/>
    <w:rsid w:val="00891277"/>
    <w:rsid w:val="00893646"/>
    <w:rsid w:val="008B33BC"/>
    <w:rsid w:val="008C1259"/>
    <w:rsid w:val="008C3B6E"/>
    <w:rsid w:val="008F26FC"/>
    <w:rsid w:val="009120E9"/>
    <w:rsid w:val="00920113"/>
    <w:rsid w:val="00945900"/>
    <w:rsid w:val="00977424"/>
    <w:rsid w:val="009C07BF"/>
    <w:rsid w:val="009C396C"/>
    <w:rsid w:val="00A62079"/>
    <w:rsid w:val="00A652AB"/>
    <w:rsid w:val="00A708C4"/>
    <w:rsid w:val="00A77F56"/>
    <w:rsid w:val="00A97A3B"/>
    <w:rsid w:val="00AA761C"/>
    <w:rsid w:val="00AB0E49"/>
    <w:rsid w:val="00AB6457"/>
    <w:rsid w:val="00AD6473"/>
    <w:rsid w:val="00B00AA6"/>
    <w:rsid w:val="00B128D5"/>
    <w:rsid w:val="00B17A72"/>
    <w:rsid w:val="00B33B06"/>
    <w:rsid w:val="00B33BDC"/>
    <w:rsid w:val="00B443F9"/>
    <w:rsid w:val="00B572B4"/>
    <w:rsid w:val="00B57E60"/>
    <w:rsid w:val="00B60C25"/>
    <w:rsid w:val="00B64213"/>
    <w:rsid w:val="00BB20D0"/>
    <w:rsid w:val="00BC1D08"/>
    <w:rsid w:val="00BC7E19"/>
    <w:rsid w:val="00BF2A34"/>
    <w:rsid w:val="00C020EC"/>
    <w:rsid w:val="00C2692A"/>
    <w:rsid w:val="00C51701"/>
    <w:rsid w:val="00C529DF"/>
    <w:rsid w:val="00C73758"/>
    <w:rsid w:val="00C76A9D"/>
    <w:rsid w:val="00C85FBD"/>
    <w:rsid w:val="00CE0820"/>
    <w:rsid w:val="00D206C6"/>
    <w:rsid w:val="00D26BD5"/>
    <w:rsid w:val="00D2758D"/>
    <w:rsid w:val="00D4383A"/>
    <w:rsid w:val="00D529FE"/>
    <w:rsid w:val="00D73474"/>
    <w:rsid w:val="00D762E6"/>
    <w:rsid w:val="00DB26A7"/>
    <w:rsid w:val="00DF4ED5"/>
    <w:rsid w:val="00E50569"/>
    <w:rsid w:val="00E60BAC"/>
    <w:rsid w:val="00E635A9"/>
    <w:rsid w:val="00E76CAD"/>
    <w:rsid w:val="00E94B5F"/>
    <w:rsid w:val="00E9559E"/>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78105">
      <w:bodyDiv w:val="1"/>
      <w:marLeft w:val="0"/>
      <w:marRight w:val="0"/>
      <w:marTop w:val="0"/>
      <w:marBottom w:val="0"/>
      <w:divBdr>
        <w:top w:val="none" w:sz="0" w:space="0" w:color="auto"/>
        <w:left w:val="none" w:sz="0" w:space="0" w:color="auto"/>
        <w:bottom w:val="none" w:sz="0" w:space="0" w:color="auto"/>
        <w:right w:val="none" w:sz="0" w:space="0" w:color="auto"/>
      </w:divBdr>
    </w:div>
    <w:div w:id="911742923">
      <w:bodyDiv w:val="1"/>
      <w:marLeft w:val="0"/>
      <w:marRight w:val="0"/>
      <w:marTop w:val="0"/>
      <w:marBottom w:val="0"/>
      <w:divBdr>
        <w:top w:val="none" w:sz="0" w:space="0" w:color="auto"/>
        <w:left w:val="none" w:sz="0" w:space="0" w:color="auto"/>
        <w:bottom w:val="none" w:sz="0" w:space="0" w:color="auto"/>
        <w:right w:val="none" w:sz="0" w:space="0" w:color="auto"/>
      </w:divBdr>
    </w:div>
    <w:div w:id="138957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{3569822B-EB18-40B2-9D92-F69B5B99BDEC}tf16392796_win32.dotx</Template>
  <TotalTime>232</TotalTime>
  <Pages>12</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141</cp:revision>
  <dcterms:created xsi:type="dcterms:W3CDTF">2022-11-12T16:46:00Z</dcterms:created>
  <dcterms:modified xsi:type="dcterms:W3CDTF">2022-11-13T23:16:00Z</dcterms:modified>
</cp:coreProperties>
</file>