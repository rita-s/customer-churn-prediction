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Aw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&#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9C07BF">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9C07BF">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9C07BF">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9C07BF">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9C07BF">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9C07BF">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9C07BF">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4108EDCF">
            <wp:simplePos x="0" y="0"/>
            <wp:positionH relativeFrom="page">
              <wp:align>left</wp:align>
            </wp:positionH>
            <wp:positionV relativeFrom="paragraph">
              <wp:posOffset>588482</wp:posOffset>
            </wp:positionV>
            <wp:extent cx="6308220" cy="2646003"/>
            <wp:effectExtent l="971550" t="57150" r="54610" b="935990"/>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08220" cy="2646003"/>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0722C">
      <w:pPr>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7C147C9C" w:rsidR="00246416" w:rsidRPr="00246416" w:rsidRDefault="00246416" w:rsidP="008F26FC">
      <w:pPr>
        <w:rPr>
          <w:color w:val="auto"/>
        </w:rPr>
      </w:pPr>
      <w:r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proofErr w:type="spellStart"/>
      <w:r w:rsidRPr="00246416">
        <w:rPr>
          <w:color w:val="auto"/>
        </w:rPr>
        <w:t>optimise</w:t>
      </w:r>
      <w:proofErr w:type="spellEnd"/>
      <w:r w:rsidRPr="00246416">
        <w:rPr>
          <w:color w:val="auto"/>
        </w:rPr>
        <w:t xml:space="preserve"> our model to increase its sensitivity.</w:t>
      </w:r>
    </w:p>
    <w:p w14:paraId="3351BC88" w14:textId="0A1BC90B" w:rsidR="00246416" w:rsidRPr="00246416" w:rsidRDefault="008F26FC" w:rsidP="00246416">
      <w:pPr>
        <w:rPr>
          <w:color w:val="auto"/>
        </w:rPr>
      </w:pPr>
      <w:r w:rsidRPr="00ED2F40">
        <w:rPr>
          <w:noProof/>
          <w:sz w:val="22"/>
        </w:rPr>
        <w:drawing>
          <wp:anchor distT="0" distB="0" distL="114300" distR="114300" simplePos="0" relativeHeight="251666432" behindDoc="0" locked="0" layoutInCell="1" allowOverlap="1" wp14:anchorId="66FC6776" wp14:editId="7C1A0A1B">
            <wp:simplePos x="0" y="0"/>
            <wp:positionH relativeFrom="margin">
              <wp:posOffset>0</wp:posOffset>
            </wp:positionH>
            <wp:positionV relativeFrom="paragraph">
              <wp:posOffset>230505</wp:posOffset>
            </wp:positionV>
            <wp:extent cx="3479800" cy="2672080"/>
            <wp:effectExtent l="0" t="0" r="0" b="0"/>
            <wp:wrapTopAndBottom/>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p>
    <w:p w14:paraId="61BA6C6B" w14:textId="77777777" w:rsidR="00246416" w:rsidRPr="00246416" w:rsidRDefault="00246416" w:rsidP="00246416">
      <w:pPr>
        <w:rPr>
          <w:color w:val="auto"/>
        </w:rPr>
      </w:pPr>
    </w:p>
    <w:p w14:paraId="47DE3BDB" w14:textId="0CAF680F" w:rsidR="00246416" w:rsidRPr="00246416" w:rsidRDefault="002E02DC" w:rsidP="00246416">
      <w:pPr>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1D78962E" w14:textId="3C41C67B" w:rsidR="00E60BAC" w:rsidRDefault="00E60BAC" w:rsidP="00B443F9">
      <w:pPr>
        <w:pStyle w:val="Heading2"/>
      </w:pPr>
      <w:bookmarkStart w:id="5" w:name="_Toc119173352"/>
      <w:r>
        <w:t>K nearest neighbor:</w:t>
      </w:r>
      <w:bookmarkEnd w:id="5"/>
    </w:p>
    <w:p w14:paraId="447541FD" w14:textId="77777777" w:rsidR="00514C1F" w:rsidRDefault="00514C1F" w:rsidP="004B7E44">
      <w:pPr>
        <w:rPr>
          <w:color w:val="auto"/>
        </w:rPr>
      </w:pPr>
    </w:p>
    <w:p w14:paraId="542C67D8" w14:textId="77777777" w:rsidR="00514C1F" w:rsidRDefault="00514C1F" w:rsidP="004B7E44">
      <w:pPr>
        <w:rPr>
          <w:color w:val="auto"/>
        </w:rPr>
      </w:pPr>
    </w:p>
    <w:p w14:paraId="02436036" w14:textId="4D582819" w:rsidR="00E60BAC" w:rsidRDefault="00514C1F" w:rsidP="00B443F9">
      <w:pPr>
        <w:pStyle w:val="Heading2"/>
      </w:pPr>
      <w:bookmarkStart w:id="6" w:name="_Toc119173353"/>
      <w:r>
        <w:t>Random Forest Classifier:</w:t>
      </w:r>
      <w:bookmarkEnd w:id="6"/>
    </w:p>
    <w:p w14:paraId="6C5E5599" w14:textId="77777777" w:rsidR="00514C1F" w:rsidRDefault="00514C1F" w:rsidP="004B7E44">
      <w:pPr>
        <w:rPr>
          <w:color w:val="auto"/>
        </w:rPr>
      </w:pPr>
    </w:p>
    <w:p w14:paraId="6E2455A2" w14:textId="77777777" w:rsidR="00514C1F" w:rsidRDefault="00514C1F" w:rsidP="004B7E44">
      <w:pPr>
        <w:rPr>
          <w:color w:val="auto"/>
        </w:rPr>
      </w:pPr>
    </w:p>
    <w:p w14:paraId="0D63BF7F" w14:textId="77777777" w:rsidR="001E140B" w:rsidRDefault="001E140B">
      <w:pPr>
        <w:spacing w:after="200"/>
        <w:rPr>
          <w:color w:val="auto"/>
        </w:rPr>
      </w:pPr>
      <w:r>
        <w:rPr>
          <w:color w:val="auto"/>
        </w:rPr>
        <w:br w:type="page"/>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6"/>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17"/>
      <w:footerReference w:type="default" r:id="rId18"/>
      <w:footerReference w:type="first" r:id="rId19"/>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A5C84" w14:textId="77777777" w:rsidR="006003EB" w:rsidRDefault="006003EB" w:rsidP="004B7E44">
      <w:r>
        <w:separator/>
      </w:r>
    </w:p>
  </w:endnote>
  <w:endnote w:type="continuationSeparator" w:id="0">
    <w:p w14:paraId="4A9B252A" w14:textId="77777777" w:rsidR="006003EB" w:rsidRDefault="006003E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000000"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C5717" w14:textId="77777777" w:rsidR="006003EB" w:rsidRDefault="006003EB" w:rsidP="004B7E44">
      <w:r>
        <w:separator/>
      </w:r>
    </w:p>
  </w:footnote>
  <w:footnote w:type="continuationSeparator" w:id="0">
    <w:p w14:paraId="290506FF" w14:textId="77777777" w:rsidR="006003EB" w:rsidRDefault="006003E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2795A"/>
    <w:rsid w:val="00130DEE"/>
    <w:rsid w:val="00135219"/>
    <w:rsid w:val="0013617D"/>
    <w:rsid w:val="0015309A"/>
    <w:rsid w:val="00154553"/>
    <w:rsid w:val="00163B14"/>
    <w:rsid w:val="001B2F72"/>
    <w:rsid w:val="001B7E1E"/>
    <w:rsid w:val="001E140B"/>
    <w:rsid w:val="001E6E4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87AA1"/>
    <w:rsid w:val="003D74C6"/>
    <w:rsid w:val="00430437"/>
    <w:rsid w:val="00440DD7"/>
    <w:rsid w:val="00475303"/>
    <w:rsid w:val="00475E1C"/>
    <w:rsid w:val="0048242C"/>
    <w:rsid w:val="004A028C"/>
    <w:rsid w:val="004A64F7"/>
    <w:rsid w:val="004B6D32"/>
    <w:rsid w:val="004B7E44"/>
    <w:rsid w:val="004D5252"/>
    <w:rsid w:val="004F2B86"/>
    <w:rsid w:val="00514C1F"/>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476B0"/>
    <w:rsid w:val="00891277"/>
    <w:rsid w:val="008B33BC"/>
    <w:rsid w:val="008C1259"/>
    <w:rsid w:val="008C3B6E"/>
    <w:rsid w:val="008F26FC"/>
    <w:rsid w:val="009120E9"/>
    <w:rsid w:val="00920113"/>
    <w:rsid w:val="00945900"/>
    <w:rsid w:val="00977424"/>
    <w:rsid w:val="009C07BF"/>
    <w:rsid w:val="009C396C"/>
    <w:rsid w:val="00A62079"/>
    <w:rsid w:val="00A652AB"/>
    <w:rsid w:val="00A708C4"/>
    <w:rsid w:val="00A97A3B"/>
    <w:rsid w:val="00AA761C"/>
    <w:rsid w:val="00AB0E49"/>
    <w:rsid w:val="00AB6457"/>
    <w:rsid w:val="00AD6473"/>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73758"/>
    <w:rsid w:val="00C76A9D"/>
    <w:rsid w:val="00C85FBD"/>
    <w:rsid w:val="00CE0820"/>
    <w:rsid w:val="00D206C6"/>
    <w:rsid w:val="00D26BD5"/>
    <w:rsid w:val="00D2758D"/>
    <w:rsid w:val="00D4383A"/>
    <w:rsid w:val="00D762E6"/>
    <w:rsid w:val="00DB26A7"/>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kaggle.com/competitions/customer-churn-prediction-2020/data"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{3569822B-EB18-40B2-9D92-F69B5B99BDEC}tf16392796_win32.dotx</Template>
  <TotalTime>181</TotalTime>
  <Pages>8</Pages>
  <Words>949</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Chadi Ghosn</cp:lastModifiedBy>
  <cp:revision>117</cp:revision>
  <dcterms:created xsi:type="dcterms:W3CDTF">2022-11-12T16:46:00Z</dcterms:created>
  <dcterms:modified xsi:type="dcterms:W3CDTF">2022-11-12T21:00:00Z</dcterms:modified>
</cp:coreProperties>
</file>